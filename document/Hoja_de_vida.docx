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1C621E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1C621E">
              <w:rPr>
                <w:noProof/>
                <w:lang w:val="es-EC" w:eastAsia="es-EC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-78469</wp:posOffset>
                  </wp:positionH>
                  <wp:positionV relativeFrom="paragraph">
                    <wp:posOffset>-4759</wp:posOffset>
                  </wp:positionV>
                  <wp:extent cx="1810385" cy="1808091"/>
                  <wp:effectExtent l="76200" t="76200" r="75565" b="954405"/>
                  <wp:wrapNone/>
                  <wp:docPr id="5" name="Imagen 5" descr="C:\Users\Andres\Pictures\Fotos\135285587_3345611252215229_226230031739497800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s\Pictures\Fotos\135285587_3345611252215229_226230031739497800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267" cy="1808972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65F95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-78468</wp:posOffset>
                      </wp:positionH>
                      <wp:positionV relativeFrom="paragraph">
                        <wp:posOffset>-4759</wp:posOffset>
                      </wp:positionV>
                      <wp:extent cx="1810385" cy="1810385"/>
                      <wp:effectExtent l="0" t="0" r="0" b="0"/>
                      <wp:wrapNone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C621E" w:rsidRPr="00CA16E3" w:rsidRDefault="001C621E" w:rsidP="001C621E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ipse 3" o:spid="_x0000_s1026" alt="foto de cara de mujer" style="position:absolute;left:0;text-align:left;margin-left:-6.2pt;margin-top:-.35pt;width:142.55pt;height:142.5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" stroked="f" strokeweight="1pt">
                      <v:fill r:id="rId12" o:title="foto de cara de mujer" recolor="t" rotate="t" type="frame"/>
                      <v:stroke joinstyle="miter"/>
                      <v:textbox>
                        <w:txbxContent>
                          <w:p w:rsidR="001C621E" w:rsidRPr="00CA16E3" w:rsidRDefault="001C621E" w:rsidP="001C621E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D62FB4" w:rsidP="00D62FB4">
            <w:pPr>
              <w:pStyle w:val="Puesto"/>
            </w:pPr>
            <w:r w:rsidRPr="00D62FB4">
              <w:rPr>
                <w:lang w:bidi="es-ES"/>
              </w:rPr>
              <w:t>Pinta Pineda</w:t>
            </w:r>
            <w:r w:rsidR="003D1B71" w:rsidRPr="00665F95">
              <w:rPr>
                <w:lang w:bidi="es-ES"/>
              </w:rPr>
              <w:br/>
            </w:r>
            <w:r w:rsidRPr="00D62FB4">
              <w:t>Andrés Geovanny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832E8A" w:rsidRDefault="00832E8A" w:rsidP="00EC7271">
            <w:pPr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</w:pPr>
            <w:r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  <w:t>Titulo</w:t>
            </w:r>
          </w:p>
          <w:p w:rsidR="00832E8A" w:rsidRPr="00832E8A" w:rsidRDefault="00832E8A" w:rsidP="00EC7271">
            <w:pPr>
              <w:rPr>
                <w:rFonts w:asciiTheme="majorHAnsi" w:hAnsiTheme="majorHAnsi"/>
                <w:color w:val="0D0D0D" w:themeColor="text1" w:themeTint="F2"/>
                <w:u w:val="single"/>
              </w:rPr>
            </w:pPr>
            <w:r w:rsidRPr="00832E8A">
              <w:rPr>
                <w:rFonts w:asciiTheme="majorHAnsi" w:hAnsiTheme="majorHAnsi"/>
                <w:color w:val="0D0D0D" w:themeColor="text1" w:themeTint="F2"/>
                <w:u w:val="single"/>
              </w:rPr>
              <w:t>Bachiller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</w:pPr>
            <w:r w:rsidRPr="00EC7271"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  <w:t>Fecha de nacimiento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</w:rPr>
            </w:pPr>
            <w:r w:rsidRPr="00EC7271">
              <w:rPr>
                <w:rFonts w:asciiTheme="majorHAnsi" w:hAnsiTheme="majorHAnsi"/>
              </w:rPr>
              <w:t>16/08/2001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</w:pPr>
            <w:r w:rsidRPr="00EC7271"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  <w:t>Lugar de nacimiento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</w:rPr>
            </w:pPr>
            <w:r w:rsidRPr="00EC7271">
              <w:rPr>
                <w:rFonts w:asciiTheme="majorHAnsi" w:hAnsiTheme="majorHAnsi"/>
              </w:rPr>
              <w:t>Loja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</w:pPr>
            <w:r w:rsidRPr="00EC7271"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  <w:t>Género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</w:rPr>
            </w:pPr>
            <w:r w:rsidRPr="00EC7271">
              <w:rPr>
                <w:rFonts w:asciiTheme="majorHAnsi" w:hAnsiTheme="majorHAnsi"/>
              </w:rPr>
              <w:t>Hombre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</w:pPr>
            <w:r w:rsidRPr="00EC7271"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  <w:t>Nacionalidad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</w:rPr>
            </w:pPr>
            <w:r w:rsidRPr="00EC7271">
              <w:rPr>
                <w:rFonts w:asciiTheme="majorHAnsi" w:hAnsiTheme="majorHAnsi"/>
              </w:rPr>
              <w:t>Ecuatoriano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</w:pPr>
            <w:r w:rsidRPr="00EC7271">
              <w:rPr>
                <w:rFonts w:asciiTheme="majorHAnsi" w:hAnsiTheme="majorHAnsi"/>
                <w:color w:val="0072C7" w:themeColor="accent2"/>
                <w:sz w:val="24"/>
                <w:szCs w:val="24"/>
                <w:u w:val="single"/>
              </w:rPr>
              <w:t>Estado civil</w:t>
            </w:r>
          </w:p>
          <w:p w:rsidR="00EC7271" w:rsidRPr="00EC7271" w:rsidRDefault="00EC7271" w:rsidP="00EC7271">
            <w:pPr>
              <w:rPr>
                <w:rFonts w:asciiTheme="majorHAnsi" w:hAnsiTheme="majorHAnsi"/>
              </w:rPr>
            </w:pPr>
            <w:r w:rsidRPr="00EC7271">
              <w:rPr>
                <w:rFonts w:asciiTheme="majorHAnsi" w:hAnsiTheme="majorHAnsi"/>
              </w:rPr>
              <w:t>Soltero</w:t>
            </w:r>
          </w:p>
          <w:p w:rsidR="003D1B71" w:rsidRPr="00F20161" w:rsidRDefault="00EC7271" w:rsidP="00EC7271">
            <w:pPr>
              <w:pStyle w:val="Ttulo2"/>
            </w:pPr>
            <w:r w:rsidRPr="00F20161">
              <w:t xml:space="preserve"> </w:t>
            </w:r>
            <w:r w:rsidR="003D1B71" w:rsidRPr="00F20161">
              <w:t>Experiencia</w:t>
            </w:r>
          </w:p>
          <w:p w:rsidR="003D1B71" w:rsidRPr="00665F95" w:rsidRDefault="00D62FB4" w:rsidP="00665F95">
            <w:pPr>
              <w:pStyle w:val="Fechas"/>
              <w:spacing w:line="216" w:lineRule="auto"/>
            </w:pPr>
            <w:r>
              <w:t>Diciembre de 2019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Julio de 2021</w:t>
            </w:r>
          </w:p>
          <w:p w:rsidR="003D1B71" w:rsidRPr="00665F95" w:rsidRDefault="00D62FB4" w:rsidP="00665F95">
            <w:pPr>
              <w:pStyle w:val="Experiencia"/>
              <w:spacing w:line="216" w:lineRule="auto"/>
            </w:pPr>
            <w:r>
              <w:t>Vendedor y cajero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Micro mercado</w:t>
            </w:r>
          </w:p>
          <w:p w:rsidR="003D1B71" w:rsidRDefault="00D62FB4" w:rsidP="00665F95">
            <w:pPr>
              <w:spacing w:line="216" w:lineRule="auto"/>
            </w:pPr>
            <w:r>
              <w:t xml:space="preserve">Dentro de la responsabilidades como vendedor que obtuve fue el de atender al cliente de manera empática siempre dando la razón al cliente y atendiendo sus necesidades para que el cliente se sienta los </w:t>
            </w:r>
            <w:r w:rsidR="001C621E">
              <w:t>más</w:t>
            </w:r>
            <w:r>
              <w:t xml:space="preserve"> satisfecho posible.</w:t>
            </w:r>
          </w:p>
          <w:p w:rsidR="00D62FB4" w:rsidRDefault="00D62FB4" w:rsidP="00665F95">
            <w:pPr>
              <w:spacing w:line="216" w:lineRule="auto"/>
            </w:pPr>
          </w:p>
          <w:p w:rsidR="00D62FB4" w:rsidRPr="00665F95" w:rsidRDefault="00D62FB4" w:rsidP="00665F95">
            <w:pPr>
              <w:spacing w:line="216" w:lineRule="auto"/>
            </w:pPr>
            <w:r>
              <w:t>Dentro de la responsabilidades como cajero fue el de la honestidad llevando siempre la cuentas cl</w:t>
            </w:r>
            <w:r w:rsidR="001C621E">
              <w:t>a</w:t>
            </w:r>
            <w:r>
              <w:t>ras sobre cada cobro</w:t>
            </w:r>
            <w:r w:rsidR="001C621E">
              <w:t>, y llevando un registro sobre todas la ventas para al finalizar dar un informe al encar</w:t>
            </w:r>
            <w:r w:rsidR="00E11090">
              <w:t>ga</w:t>
            </w:r>
            <w:r w:rsidR="001C621E">
              <w:t>do.</w:t>
            </w:r>
          </w:p>
          <w:sdt>
            <w:sdtPr>
              <w:id w:val="-1554227259"/>
              <w:placeholder>
                <w:docPart w:val="F938AA2E478B4563A10ED690FCA7BF9B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1C621E" w:rsidP="00665F95">
            <w:pPr>
              <w:pStyle w:val="Nombredelaescuela"/>
              <w:spacing w:line="216" w:lineRule="auto"/>
            </w:pPr>
            <w:r>
              <w:t>UNIDAD EDUCATIVA DEL MILENIO “BERNARDO VALDIVIEZO”</w:t>
            </w:r>
            <w:r w:rsidR="003D1B71" w:rsidRPr="00665F95">
              <w:rPr>
                <w:lang w:bidi="es-ES"/>
              </w:rPr>
              <w:t xml:space="preserve">, </w:t>
            </w:r>
            <w:r>
              <w:t>LOJA,LOJA</w:t>
            </w:r>
          </w:p>
          <w:p w:rsidR="003D1B71" w:rsidRDefault="001C621E" w:rsidP="00665F95">
            <w:pPr>
              <w:pStyle w:val="Listaconvietas"/>
              <w:spacing w:line="216" w:lineRule="auto"/>
            </w:pPr>
            <w:r>
              <w:t>Mis estudios finalizaron en julio de 2019, mi promedio fue 8,25.</w:t>
            </w:r>
          </w:p>
          <w:p w:rsidR="003D1B71" w:rsidRPr="00F20161" w:rsidRDefault="001C621E" w:rsidP="00F20161">
            <w:pPr>
              <w:pStyle w:val="Listaconvietas"/>
              <w:spacing w:line="216" w:lineRule="auto"/>
            </w:pPr>
            <w:r>
              <w:t>Tuve un reconocimiento por puntualidad y asistencia.</w:t>
            </w:r>
          </w:p>
          <w:p w:rsidR="003D1B71" w:rsidRPr="00665F95" w:rsidRDefault="003D1B71" w:rsidP="00665F95">
            <w:pPr>
              <w:spacing w:line="216" w:lineRule="auto"/>
            </w:pPr>
          </w:p>
          <w:p w:rsidR="003D1B71" w:rsidRPr="00F20161" w:rsidRDefault="00EC7271" w:rsidP="00F20161">
            <w:pPr>
              <w:pStyle w:val="Ttulo2"/>
            </w:pPr>
            <w:r>
              <w:t>Competencias</w:t>
            </w:r>
          </w:p>
          <w:p w:rsidR="003D1B71" w:rsidRDefault="00EC7271" w:rsidP="00665F95">
            <w:pPr>
              <w:spacing w:line="216" w:lineRule="auto"/>
            </w:pPr>
            <w:r w:rsidRPr="00EC7271">
              <w:t>Responsabilidad y perseverancia.</w:t>
            </w:r>
          </w:p>
          <w:p w:rsidR="00EC7271" w:rsidRDefault="00EC7271" w:rsidP="00665F95">
            <w:pPr>
              <w:spacing w:line="216" w:lineRule="auto"/>
            </w:pPr>
          </w:p>
          <w:p w:rsidR="00EC7271" w:rsidRDefault="00EC7271" w:rsidP="00665F95">
            <w:pPr>
              <w:spacing w:line="216" w:lineRule="auto"/>
              <w:rPr>
                <w:color w:val="005595" w:themeColor="accent2" w:themeShade="BF"/>
                <w:sz w:val="24"/>
                <w:szCs w:val="24"/>
                <w:u w:val="single"/>
              </w:rPr>
            </w:pPr>
            <w:r w:rsidRPr="00EC7271">
              <w:rPr>
                <w:color w:val="005595" w:themeColor="accent2" w:themeShade="BF"/>
                <w:sz w:val="24"/>
                <w:szCs w:val="24"/>
                <w:u w:val="single"/>
              </w:rPr>
              <w:t>Aptitudes</w:t>
            </w:r>
          </w:p>
          <w:p w:rsidR="00EC7271" w:rsidRPr="00EC7271" w:rsidRDefault="00EC7271" w:rsidP="00EC7271">
            <w:pPr>
              <w:pStyle w:val="Prrafodelista"/>
              <w:numPr>
                <w:ilvl w:val="0"/>
                <w:numId w:val="16"/>
              </w:numPr>
              <w:spacing w:line="216" w:lineRule="auto"/>
              <w:rPr>
                <w:color w:val="0D0D0D" w:themeColor="text1" w:themeTint="F2"/>
                <w:sz w:val="22"/>
                <w:szCs w:val="22"/>
              </w:rPr>
            </w:pPr>
            <w:r w:rsidRPr="00EC7271">
              <w:rPr>
                <w:color w:val="0D0D0D" w:themeColor="text1" w:themeTint="F2"/>
                <w:sz w:val="22"/>
                <w:szCs w:val="22"/>
              </w:rPr>
              <w:t>Atención al cliente</w:t>
            </w:r>
          </w:p>
          <w:p w:rsidR="00EC7271" w:rsidRPr="00EC7271" w:rsidRDefault="00EC7271" w:rsidP="00EC7271">
            <w:pPr>
              <w:pStyle w:val="Prrafodelista"/>
              <w:numPr>
                <w:ilvl w:val="0"/>
                <w:numId w:val="16"/>
              </w:numPr>
              <w:spacing w:line="216" w:lineRule="auto"/>
              <w:rPr>
                <w:color w:val="0D0D0D" w:themeColor="text1" w:themeTint="F2"/>
                <w:sz w:val="22"/>
                <w:szCs w:val="22"/>
              </w:rPr>
            </w:pPr>
            <w:r w:rsidRPr="00EC7271">
              <w:rPr>
                <w:color w:val="0D0D0D" w:themeColor="text1" w:themeTint="F2"/>
                <w:sz w:val="22"/>
                <w:szCs w:val="22"/>
              </w:rPr>
              <w:t xml:space="preserve">Empático </w:t>
            </w:r>
          </w:p>
          <w:p w:rsidR="00EC7271" w:rsidRPr="00EC7271" w:rsidRDefault="00EC7271" w:rsidP="00EC7271">
            <w:pPr>
              <w:pStyle w:val="Prrafodelista"/>
              <w:numPr>
                <w:ilvl w:val="0"/>
                <w:numId w:val="16"/>
              </w:numPr>
              <w:spacing w:line="216" w:lineRule="auto"/>
              <w:rPr>
                <w:color w:val="0D0D0D" w:themeColor="text1" w:themeTint="F2"/>
                <w:sz w:val="22"/>
                <w:szCs w:val="22"/>
              </w:rPr>
            </w:pPr>
            <w:r w:rsidRPr="00EC7271">
              <w:rPr>
                <w:color w:val="0D0D0D" w:themeColor="text1" w:themeTint="F2"/>
                <w:sz w:val="22"/>
                <w:szCs w:val="22"/>
              </w:rPr>
              <w:lastRenderedPageBreak/>
              <w:t>Habilidad para relacionarme</w:t>
            </w:r>
          </w:p>
          <w:p w:rsidR="00EC7271" w:rsidRPr="00EC7271" w:rsidRDefault="00EC7271" w:rsidP="00EC7271">
            <w:pPr>
              <w:pStyle w:val="Prrafodelista"/>
              <w:numPr>
                <w:ilvl w:val="0"/>
                <w:numId w:val="16"/>
              </w:numPr>
              <w:spacing w:line="216" w:lineRule="auto"/>
              <w:rPr>
                <w:color w:val="0D0D0D" w:themeColor="text1" w:themeTint="F2"/>
                <w:sz w:val="22"/>
                <w:szCs w:val="22"/>
                <w:u w:val="single"/>
              </w:rPr>
            </w:pPr>
            <w:r w:rsidRPr="00EC7271">
              <w:rPr>
                <w:color w:val="0D0D0D" w:themeColor="text1" w:themeTint="F2"/>
                <w:sz w:val="22"/>
                <w:szCs w:val="22"/>
              </w:rPr>
              <w:t>Aprender rápido.</w:t>
            </w:r>
          </w:p>
          <w:sdt>
            <w:sdtPr>
              <w:id w:val="1374043770"/>
              <w:placeholder>
                <w:docPart w:val="034BB0F31AA9491FAA5DC017DB8BBED4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:rsidR="003D1B71" w:rsidRPr="00EC7271" w:rsidRDefault="001C621E" w:rsidP="001C621E">
            <w:pPr>
              <w:spacing w:line="216" w:lineRule="auto"/>
              <w:rPr>
                <w:color w:val="0070C0"/>
              </w:rPr>
            </w:pPr>
            <w:r w:rsidRPr="00EC7271">
              <w:rPr>
                <w:color w:val="0070C0"/>
              </w:rPr>
              <w:t>Nombre</w:t>
            </w:r>
          </w:p>
          <w:p w:rsidR="001C621E" w:rsidRPr="00EC7271" w:rsidRDefault="001C621E" w:rsidP="001C621E">
            <w:pPr>
              <w:spacing w:line="216" w:lineRule="auto"/>
            </w:pPr>
            <w:r w:rsidRPr="00EC7271">
              <w:t>Berman Salinas</w:t>
            </w:r>
          </w:p>
          <w:p w:rsidR="001C621E" w:rsidRPr="00EC7271" w:rsidRDefault="001C621E" w:rsidP="001C621E">
            <w:pPr>
              <w:spacing w:line="216" w:lineRule="auto"/>
              <w:rPr>
                <w:color w:val="0070C0"/>
              </w:rPr>
            </w:pPr>
            <w:r w:rsidRPr="00EC7271">
              <w:rPr>
                <w:color w:val="0070C0"/>
              </w:rPr>
              <w:t>Organización</w:t>
            </w:r>
          </w:p>
          <w:p w:rsidR="001C621E" w:rsidRPr="00EC7271" w:rsidRDefault="001C621E" w:rsidP="001C621E">
            <w:pPr>
              <w:spacing w:line="216" w:lineRule="auto"/>
            </w:pPr>
            <w:r w:rsidRPr="00EC7271">
              <w:t>Micro mercado</w:t>
            </w:r>
          </w:p>
          <w:p w:rsidR="001C621E" w:rsidRPr="00EC7271" w:rsidRDefault="00EC7271" w:rsidP="001C621E">
            <w:pPr>
              <w:spacing w:line="216" w:lineRule="auto"/>
              <w:rPr>
                <w:color w:val="0070C0"/>
              </w:rPr>
            </w:pPr>
            <w:r w:rsidRPr="00EC7271">
              <w:rPr>
                <w:color w:val="0070C0"/>
              </w:rPr>
              <w:t>Dirección</w:t>
            </w:r>
          </w:p>
          <w:p w:rsidR="00EC7271" w:rsidRPr="00EC7271" w:rsidRDefault="00EC7271" w:rsidP="001C621E">
            <w:pPr>
              <w:spacing w:line="216" w:lineRule="auto"/>
            </w:pPr>
            <w:r w:rsidRPr="00EC7271">
              <w:t>18 de noviembre e Imbabura</w:t>
            </w:r>
          </w:p>
          <w:p w:rsidR="00EC7271" w:rsidRPr="00EC7271" w:rsidRDefault="00EC7271" w:rsidP="001C621E">
            <w:pPr>
              <w:spacing w:line="216" w:lineRule="auto"/>
              <w:rPr>
                <w:color w:val="0070C0"/>
              </w:rPr>
            </w:pPr>
            <w:r w:rsidRPr="00EC7271">
              <w:rPr>
                <w:color w:val="0070C0"/>
              </w:rPr>
              <w:t>Correo electrónico</w:t>
            </w:r>
          </w:p>
          <w:p w:rsidR="00EC7271" w:rsidRPr="00665F95" w:rsidRDefault="00EC7271" w:rsidP="001C621E">
            <w:pPr>
              <w:spacing w:line="216" w:lineRule="auto"/>
              <w:rPr>
                <w:sz w:val="24"/>
                <w:szCs w:val="24"/>
              </w:rPr>
            </w:pPr>
            <w:r w:rsidRPr="00EC7271">
              <w:t>berman15-@hotmail.com</w:t>
            </w: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  <w:bookmarkStart w:id="0" w:name="_GoBack"/>
            <w:bookmarkEnd w:id="0"/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EC" w:eastAsia="es-EC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88E9CC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D62FB4" w:rsidP="00380FD1">
            <w:pPr>
              <w:pStyle w:val="Informacin"/>
              <w:rPr>
                <w:lang w:val="es-ES_tradnl"/>
              </w:rPr>
            </w:pPr>
            <w:r w:rsidRPr="00D62FB4">
              <w:rPr>
                <w:lang w:val="es-ES_tradnl"/>
              </w:rPr>
              <w:t xml:space="preserve">Maximiliano </w:t>
            </w:r>
            <w:r w:rsidR="00832E8A" w:rsidRPr="00D62FB4">
              <w:rPr>
                <w:lang w:val="es-ES_tradnl"/>
              </w:rPr>
              <w:t>Rodríguez</w:t>
            </w:r>
            <w:r w:rsidRPr="00D62FB4">
              <w:rPr>
                <w:lang w:val="es-ES_tradnl"/>
              </w:rPr>
              <w:t xml:space="preserve"> y Quitumbe</w:t>
            </w:r>
          </w:p>
          <w:p w:rsidR="003D1B71" w:rsidRPr="00CA16E3" w:rsidRDefault="00D62FB4" w:rsidP="00D62FB4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Loja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EC" w:eastAsia="es-EC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02E24F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832E8A" w:rsidRDefault="00832E8A" w:rsidP="00380FD1">
            <w:pPr>
              <w:pStyle w:val="Informacin"/>
              <w:rPr>
                <w:szCs w:val="20"/>
                <w:lang w:val="es-ES_tradnl"/>
              </w:rPr>
            </w:pPr>
            <w:r w:rsidRPr="00832E8A">
              <w:rPr>
                <w:b/>
                <w:i/>
                <w:szCs w:val="20"/>
              </w:rPr>
              <w:t>0998613323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EC" w:eastAsia="es-EC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94F7C0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D62FB4" w:rsidP="00380FD1">
            <w:pPr>
              <w:pStyle w:val="Informacin"/>
              <w:rPr>
                <w:lang w:val="es-ES_tradnl"/>
              </w:rPr>
            </w:pPr>
            <w:r w:rsidRPr="00D62FB4">
              <w:rPr>
                <w:lang w:val="es-ES_tradnl"/>
              </w:rPr>
              <w:t>Andrew20-@outlook.com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EC" w:eastAsia="es-EC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4E59F2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D62FB4" w:rsidP="00380FD1">
            <w:pPr>
              <w:pStyle w:val="Informacin"/>
              <w:rPr>
                <w:lang w:val="es-ES_tradnl"/>
              </w:rPr>
            </w:pPr>
            <w:r w:rsidRPr="00D62FB4">
              <w:rPr>
                <w:lang w:val="es-ES_tradnl"/>
              </w:rPr>
              <w:t>https://www.facebook.com/andres.pinta.10/</w:t>
            </w: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182C" w:rsidRDefault="00E3182C" w:rsidP="00590471">
      <w:r>
        <w:separator/>
      </w:r>
    </w:p>
  </w:endnote>
  <w:endnote w:type="continuationSeparator" w:id="0">
    <w:p w:rsidR="00E3182C" w:rsidRDefault="00E3182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182C" w:rsidRDefault="00E3182C" w:rsidP="00590471">
      <w:r>
        <w:separator/>
      </w:r>
    </w:p>
  </w:footnote>
  <w:footnote w:type="continuationSeparator" w:id="0">
    <w:p w:rsidR="00E3182C" w:rsidRDefault="00E3182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s-EC" w:eastAsia="es-EC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="http://schemas.microsoft.com/office/drawing/2014/chartex" xmlns:cx1="http://schemas.microsoft.com/office/drawing/2015/9/8/chartex" xmlns:w16se="http://schemas.microsoft.com/office/word/2015/wordml/sym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76BFC7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5CCC4332"/>
    <w:multiLevelType w:val="hybridMultilevel"/>
    <w:tmpl w:val="39E0CC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FB4"/>
    <w:rsid w:val="00060042"/>
    <w:rsid w:val="0008685D"/>
    <w:rsid w:val="00090860"/>
    <w:rsid w:val="00112FD7"/>
    <w:rsid w:val="00150ABD"/>
    <w:rsid w:val="001946FC"/>
    <w:rsid w:val="001C621E"/>
    <w:rsid w:val="00222466"/>
    <w:rsid w:val="00247254"/>
    <w:rsid w:val="0024753C"/>
    <w:rsid w:val="00251E1A"/>
    <w:rsid w:val="00276026"/>
    <w:rsid w:val="002A25C1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6E71C2"/>
    <w:rsid w:val="0072353B"/>
    <w:rsid w:val="007575B6"/>
    <w:rsid w:val="007721CF"/>
    <w:rsid w:val="007B3C81"/>
    <w:rsid w:val="007D67CA"/>
    <w:rsid w:val="007E668F"/>
    <w:rsid w:val="007F5B63"/>
    <w:rsid w:val="00803A0A"/>
    <w:rsid w:val="00832E8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62FB4"/>
    <w:rsid w:val="00DC3F0A"/>
    <w:rsid w:val="00E11090"/>
    <w:rsid w:val="00E26AED"/>
    <w:rsid w:val="00E3182C"/>
    <w:rsid w:val="00E73AB8"/>
    <w:rsid w:val="00E90A60"/>
    <w:rsid w:val="00EC7271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1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3078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s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938AA2E478B4563A10ED690FCA7B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84DB4D-6BDF-470F-9CF6-FA7CCE77AEE3}"/>
      </w:docPartPr>
      <w:docPartBody>
        <w:p w:rsidR="00ED4D06" w:rsidRDefault="00C60344">
          <w:pPr>
            <w:pStyle w:val="F938AA2E478B4563A10ED690FCA7BF9B"/>
          </w:pPr>
          <w:r w:rsidRPr="00F20161">
            <w:t>Formación</w:t>
          </w:r>
        </w:p>
      </w:docPartBody>
    </w:docPart>
    <w:docPart>
      <w:docPartPr>
        <w:name w:val="034BB0F31AA9491FAA5DC017DB8BBE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D2AE33-9F5D-4A48-948B-AF64E0160B26}"/>
      </w:docPartPr>
      <w:docPartBody>
        <w:p w:rsidR="00ED4D06" w:rsidRDefault="00C60344">
          <w:pPr>
            <w:pStyle w:val="034BB0F31AA9491FAA5DC017DB8BBED4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344"/>
    <w:rsid w:val="00531528"/>
    <w:rsid w:val="00C60344"/>
    <w:rsid w:val="00ED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A0379A9EFBA41C8A43521F1654F955B">
    <w:name w:val="7A0379A9EFBA41C8A43521F1654F955B"/>
  </w:style>
  <w:style w:type="paragraph" w:customStyle="1" w:styleId="FBA759B574DA46D6A8A4ACC9A47AFF2B">
    <w:name w:val="FBA759B574DA46D6A8A4ACC9A47AFF2B"/>
  </w:style>
  <w:style w:type="paragraph" w:customStyle="1" w:styleId="56002BF46DBD40DD97EAEFFCC18F81E5">
    <w:name w:val="56002BF46DBD40DD97EAEFFCC18F81E5"/>
  </w:style>
  <w:style w:type="paragraph" w:customStyle="1" w:styleId="5445E4FD36F14B2B996C74D310490DF4">
    <w:name w:val="5445E4FD36F14B2B996C74D310490DF4"/>
  </w:style>
  <w:style w:type="paragraph" w:customStyle="1" w:styleId="377164C453FE43E68EC0EC68672718B6">
    <w:name w:val="377164C453FE43E68EC0EC68672718B6"/>
  </w:style>
  <w:style w:type="paragraph" w:customStyle="1" w:styleId="2EC50E068B8C427DB1FB359C96058812">
    <w:name w:val="2EC50E068B8C427DB1FB359C96058812"/>
  </w:style>
  <w:style w:type="paragraph" w:customStyle="1" w:styleId="B7A1444E49E6439BA7588717E3DA6683">
    <w:name w:val="B7A1444E49E6439BA7588717E3DA6683"/>
  </w:style>
  <w:style w:type="paragraph" w:customStyle="1" w:styleId="FCCE1D8FDE0F438785251790B2BA0C50">
    <w:name w:val="FCCE1D8FDE0F438785251790B2BA0C50"/>
  </w:style>
  <w:style w:type="paragraph" w:customStyle="1" w:styleId="FEFEF801445C449198C902BE03847442">
    <w:name w:val="FEFEF801445C449198C902BE03847442"/>
  </w:style>
  <w:style w:type="paragraph" w:customStyle="1" w:styleId="B977B3D0B6764ACE9846C081C0F0E604">
    <w:name w:val="B977B3D0B6764ACE9846C081C0F0E604"/>
  </w:style>
  <w:style w:type="paragraph" w:customStyle="1" w:styleId="71F02754420142E59AE5D9FE344A9ECA">
    <w:name w:val="71F02754420142E59AE5D9FE344A9ECA"/>
  </w:style>
  <w:style w:type="paragraph" w:customStyle="1" w:styleId="AA9B9F80C859421F9FCE0F045CA39C60">
    <w:name w:val="AA9B9F80C859421F9FCE0F045CA39C60"/>
  </w:style>
  <w:style w:type="paragraph" w:customStyle="1" w:styleId="ECDF716A51454CC8B7AFBFDFF9850FE7">
    <w:name w:val="ECDF716A51454CC8B7AFBFDFF9850FE7"/>
  </w:style>
  <w:style w:type="paragraph" w:customStyle="1" w:styleId="F49499A4C8CB47FDA0FAE0FFBF0386BA">
    <w:name w:val="F49499A4C8CB47FDA0FAE0FFBF0386BA"/>
  </w:style>
  <w:style w:type="paragraph" w:customStyle="1" w:styleId="4F4804ABEB584348A5E783302C185DC1">
    <w:name w:val="4F4804ABEB584348A5E783302C185DC1"/>
  </w:style>
  <w:style w:type="paragraph" w:customStyle="1" w:styleId="71856FBD44544119904C1CA135A5B304">
    <w:name w:val="71856FBD44544119904C1CA135A5B304"/>
  </w:style>
  <w:style w:type="paragraph" w:customStyle="1" w:styleId="7E12B27175304285A94DC00F2F7D1AFA">
    <w:name w:val="7E12B27175304285A94DC00F2F7D1AFA"/>
  </w:style>
  <w:style w:type="paragraph" w:customStyle="1" w:styleId="8AF40AD5B9F1472BA110C7237F5A88DE">
    <w:name w:val="8AF40AD5B9F1472BA110C7237F5A88DE"/>
  </w:style>
  <w:style w:type="paragraph" w:customStyle="1" w:styleId="8E99E8081BF54BBBACC1F283691DB5AB">
    <w:name w:val="8E99E8081BF54BBBACC1F283691DB5AB"/>
  </w:style>
  <w:style w:type="paragraph" w:customStyle="1" w:styleId="F938AA2E478B4563A10ED690FCA7BF9B">
    <w:name w:val="F938AA2E478B4563A10ED690FCA7BF9B"/>
  </w:style>
  <w:style w:type="paragraph" w:customStyle="1" w:styleId="482583A6E3704D029EF19407630EF713">
    <w:name w:val="482583A6E3704D029EF19407630EF713"/>
  </w:style>
  <w:style w:type="paragraph" w:customStyle="1" w:styleId="07051C33D3E14E9AA943FCE762151972">
    <w:name w:val="07051C33D3E14E9AA943FCE762151972"/>
  </w:style>
  <w:style w:type="paragraph" w:customStyle="1" w:styleId="F3648E81299C48B3A3D2952A29718D4B">
    <w:name w:val="F3648E81299C48B3A3D2952A29718D4B"/>
  </w:style>
  <w:style w:type="paragraph" w:customStyle="1" w:styleId="FB2A0819B44B400EA6E2F799DBF83609">
    <w:name w:val="FB2A0819B44B400EA6E2F799DBF83609"/>
  </w:style>
  <w:style w:type="paragraph" w:customStyle="1" w:styleId="84CDD31BB0364CCD9825C41CEA72A534">
    <w:name w:val="84CDD31BB0364CCD9825C41CEA72A534"/>
  </w:style>
  <w:style w:type="paragraph" w:customStyle="1" w:styleId="D9492F75C45E4FF5915FE245A526BA0A">
    <w:name w:val="D9492F75C45E4FF5915FE245A526BA0A"/>
  </w:style>
  <w:style w:type="paragraph" w:customStyle="1" w:styleId="AFC201891CDD4965983C6770EB69DEC0">
    <w:name w:val="AFC201891CDD4965983C6770EB69DEC0"/>
  </w:style>
  <w:style w:type="paragraph" w:customStyle="1" w:styleId="034BB0F31AA9491FAA5DC017DB8BBED4">
    <w:name w:val="034BB0F31AA9491FAA5DC017DB8BBED4"/>
  </w:style>
  <w:style w:type="paragraph" w:customStyle="1" w:styleId="FC7E2742AF564FBEABAE26CA17758B7A">
    <w:name w:val="FC7E2742AF564FBEABAE26CA17758B7A"/>
  </w:style>
  <w:style w:type="paragraph" w:customStyle="1" w:styleId="8330CD11364A458EB90FB0BCD160FC66">
    <w:name w:val="8330CD11364A458EB90FB0BCD160FC66"/>
  </w:style>
  <w:style w:type="paragraph" w:customStyle="1" w:styleId="D509F07D12614D4D9653307F39BDD1A2">
    <w:name w:val="D509F07D12614D4D9653307F39BDD1A2"/>
  </w:style>
  <w:style w:type="paragraph" w:customStyle="1" w:styleId="017F1CC06C494816BBC1BAC92BB62E37">
    <w:name w:val="017F1CC06C494816BBC1BAC92BB62E37"/>
  </w:style>
  <w:style w:type="paragraph" w:customStyle="1" w:styleId="65E1212C68374232986F608366F3F0D7">
    <w:name w:val="65E1212C68374232986F608366F3F0D7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1403E1BD9FE44D15BCFF6299A46EE208">
    <w:name w:val="1403E1BD9FE44D15BCFF6299A46EE2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202</Words>
  <Characters>1114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2021-06-10T03:43:00Z</dcterms:created>
  <dcterms:modified xsi:type="dcterms:W3CDTF">2021-06-11T15:39:00Z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